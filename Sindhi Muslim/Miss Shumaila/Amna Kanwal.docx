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FDBA" w14:textId="77777777" w:rsidR="00092B58" w:rsidRDefault="00092B58" w:rsidP="00092B58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E93F98D" wp14:editId="4DD96413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5198A" id="Rectangle 1465326552" o:spid="_x0000_s1026" alt="&quot;&quot;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018E2DC5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607B9EF6" w14:textId="22CD3B71" w:rsidR="00092B58" w:rsidRPr="00DC4A6D" w:rsidRDefault="00D3189A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r>
              <w:rPr>
                <w:rFonts w:ascii="Posterama" w:hAnsi="Posterama" w:cs="Posterama"/>
                <w:sz w:val="100"/>
                <w:szCs w:val="100"/>
              </w:rPr>
              <w:t>Amna Kanwal</w:t>
            </w:r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27E0FC2E" wp14:editId="7D372AED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004E0654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467E8F58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304DFDE0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4C557DE9" w14:textId="77777777" w:rsidR="00092B58" w:rsidRPr="00461532" w:rsidRDefault="00000000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44C6CF8569A34E588515ECE11ADEF360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OBJECTIVE</w:t>
                </w:r>
              </w:sdtContent>
            </w:sdt>
          </w:p>
          <w:p w14:paraId="06CC32BC" w14:textId="77777777" w:rsidR="00092B58" w:rsidRDefault="00000000" w:rsidP="00690E3F">
            <w:sdt>
              <w:sdtPr>
                <w:id w:val="-1267451727"/>
                <w:placeholder>
                  <w:docPart w:val="213E44886E1B4F898906DAE38297A853"/>
                </w:placeholder>
                <w:temporary/>
                <w:showingPlcHdr/>
                <w15:appearance w15:val="hidden"/>
              </w:sdtPr>
              <w:sdtContent>
                <w:r w:rsidR="00300BC8" w:rsidRPr="00495CDE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14:paraId="62C3050D" w14:textId="77777777" w:rsidR="00092B58" w:rsidRDefault="00092B58" w:rsidP="00AA7C8A">
            <w:pPr>
              <w:rPr>
                <w:szCs w:val="26"/>
              </w:rPr>
            </w:pPr>
          </w:p>
          <w:p w14:paraId="6EA5AABF" w14:textId="77777777" w:rsidR="00092B58" w:rsidRPr="00461532" w:rsidRDefault="00000000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17B5C6A5998B40928981ECA5589EDCC0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14:paraId="64945839" w14:textId="77777777" w:rsidR="00092B58" w:rsidRPr="008E3C34" w:rsidRDefault="00000000" w:rsidP="00690E3F">
            <w:pPr>
              <w:pStyle w:val="BulletList"/>
            </w:pPr>
            <w:sdt>
              <w:sdtPr>
                <w:id w:val="1142081689"/>
                <w:placeholder>
                  <w:docPart w:val="9D5DA58F02BC4609B8DAB13A81A2F249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14:paraId="44AEB2D7" w14:textId="1CED9C12" w:rsidR="00300BC8" w:rsidRPr="008E3C34" w:rsidRDefault="00000000" w:rsidP="00D3189A">
            <w:pPr>
              <w:pStyle w:val="BulletList"/>
            </w:pPr>
            <w:sdt>
              <w:sdtPr>
                <w:id w:val="-1249733482"/>
                <w:placeholder>
                  <w:docPart w:val="8E90133A9B8045AAA6EA5E614147B7E7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14:paraId="7D0FC5FB" w14:textId="77777777" w:rsidR="00300BC8" w:rsidRDefault="00000000" w:rsidP="00300BC8">
            <w:pPr>
              <w:pStyle w:val="BulletList"/>
            </w:pPr>
            <w:sdt>
              <w:sdtPr>
                <w:id w:val="271598279"/>
                <w:placeholder>
                  <w:docPart w:val="71A35F80DDFC440AB64162A976D9859A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14:paraId="51C02302" w14:textId="77777777" w:rsidR="00D3189A" w:rsidRDefault="00000000" w:rsidP="00D3189A">
            <w:pPr>
              <w:pStyle w:val="BulletList"/>
            </w:pPr>
            <w:sdt>
              <w:sdtPr>
                <w:id w:val="-455567879"/>
                <w:placeholder>
                  <w:docPart w:val="7A04C7903D1E41789BFC47D9B89DB007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14:paraId="0CB8F280" w14:textId="325714A7" w:rsidR="00690E3F" w:rsidRDefault="00D3189A" w:rsidP="00D3189A">
            <w:pPr>
              <w:pStyle w:val="BulletList"/>
            </w:pPr>
            <w:r>
              <w:t>MS Office</w:t>
            </w:r>
          </w:p>
          <w:p w14:paraId="2E3BD8B7" w14:textId="77777777" w:rsidR="00300BC8" w:rsidRPr="00495CDE" w:rsidRDefault="00300BC8" w:rsidP="00690E3F">
            <w:pPr>
              <w:pStyle w:val="BulletList"/>
            </w:pPr>
          </w:p>
          <w:p w14:paraId="48F5B182" w14:textId="4B9C9A07" w:rsidR="00690E3F" w:rsidRPr="00690E3F" w:rsidRDefault="00D3189A" w:rsidP="00690E3F">
            <w:pPr>
              <w:pStyle w:val="Heading2"/>
            </w:pPr>
            <w:r>
              <w:t>FATHER’S NAME</w:t>
            </w:r>
          </w:p>
          <w:p w14:paraId="41467087" w14:textId="15273BA4" w:rsidR="00690E3F" w:rsidRPr="00627326" w:rsidRDefault="00D3189A" w:rsidP="00627326">
            <w:pPr>
              <w:pStyle w:val="Heading3"/>
            </w:pPr>
            <w:r>
              <w:t>Syed Abdul Raheem</w:t>
            </w:r>
          </w:p>
          <w:p w14:paraId="4657D19F" w14:textId="77777777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1425861918D4471A9AB16A70FA4ABD97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EMAIL</w:t>
                </w:r>
              </w:sdtContent>
            </w:sdt>
          </w:p>
          <w:p w14:paraId="32118DCA" w14:textId="40713673" w:rsidR="00690E3F" w:rsidRPr="00444441" w:rsidRDefault="00D3189A" w:rsidP="00444441">
            <w:pPr>
              <w:pStyle w:val="Heading3"/>
              <w:rPr>
                <w:szCs w:val="20"/>
              </w:rPr>
            </w:pPr>
            <w:r>
              <w:t>Amnakanwal2024@gmail.com</w:t>
            </w:r>
          </w:p>
          <w:p w14:paraId="66794DBB" w14:textId="6F7E8997" w:rsidR="00690E3F" w:rsidRPr="00C17861" w:rsidRDefault="00D3189A" w:rsidP="00C17861">
            <w:pPr>
              <w:pStyle w:val="Heading2"/>
            </w:pPr>
            <w:r>
              <w:t>CNIC</w:t>
            </w:r>
          </w:p>
          <w:p w14:paraId="3FC4FF1E" w14:textId="641B9333" w:rsidR="00690E3F" w:rsidRDefault="00D3189A" w:rsidP="00C17861">
            <w:pPr>
              <w:pStyle w:val="Heading3"/>
            </w:pPr>
            <w:r>
              <w:t>42501-9833100-0</w:t>
            </w:r>
          </w:p>
          <w:p w14:paraId="72D5278A" w14:textId="74E2DFE9" w:rsidR="00D3189A" w:rsidRPr="00C17861" w:rsidRDefault="00D3189A" w:rsidP="00D3189A">
            <w:pPr>
              <w:pStyle w:val="Heading2"/>
            </w:pPr>
            <w:r>
              <w:t>DATE OF BIRTH</w:t>
            </w:r>
          </w:p>
          <w:p w14:paraId="56A7E67C" w14:textId="49146532" w:rsidR="00D3189A" w:rsidRPr="00D3189A" w:rsidRDefault="00D3189A" w:rsidP="00D3189A">
            <w:r>
              <w:t>09 Oct, 1993</w:t>
            </w:r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0241FDF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8B7A054" w14:textId="77777777" w:rsidR="00092B58" w:rsidRPr="00300BC8" w:rsidRDefault="00000000" w:rsidP="00300BC8">
            <w:pPr>
              <w:pStyle w:val="Heading1"/>
            </w:pPr>
            <w:sdt>
              <w:sdtPr>
                <w:id w:val="-1645966745"/>
                <w:placeholder>
                  <w:docPart w:val="41E87BE7DD2348EF8E9408B963F9C9FC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78E7C93" w14:textId="77777777" w:rsidR="00092B58" w:rsidRPr="00F079F2" w:rsidRDefault="00092B58" w:rsidP="00690E3F"/>
        </w:tc>
      </w:tr>
      <w:tr w:rsidR="00092B58" w:rsidRPr="00F079F2" w14:paraId="1D2CFC01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B11588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37F4C2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659944B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43EE046F" w14:textId="77777777" w:rsidR="00092B58" w:rsidRPr="00F079F2" w:rsidRDefault="00092B58" w:rsidP="00690E3F"/>
        </w:tc>
      </w:tr>
      <w:tr w:rsidR="00092B58" w:rsidRPr="00F079F2" w14:paraId="11D2FCA8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1CC787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C377A9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77663C74" w14:textId="00E1739A" w:rsidR="00092B58" w:rsidRPr="00F079F2" w:rsidRDefault="00EE1A36" w:rsidP="00444441">
            <w:pPr>
              <w:pStyle w:val="Heading4"/>
              <w:rPr>
                <w:rFonts w:eastAsia="MS Mincho"/>
              </w:rPr>
            </w:pPr>
            <w:r>
              <w:t>March 2017 – OCtober 2019</w:t>
            </w:r>
            <w:r w:rsidR="00444441">
              <w:t xml:space="preserve"> </w:t>
            </w:r>
          </w:p>
          <w:p w14:paraId="282A3371" w14:textId="5E3AE9A7" w:rsidR="00092B58" w:rsidRPr="00ED71CF" w:rsidRDefault="00D3189A" w:rsidP="00444441">
            <w:pPr>
              <w:pStyle w:val="Heading5"/>
            </w:pPr>
            <w:r>
              <w:t>Teacher at TCF School</w:t>
            </w:r>
          </w:p>
          <w:p w14:paraId="76042EEB" w14:textId="37E50372" w:rsidR="00092B58" w:rsidRPr="00F079F2" w:rsidRDefault="00EE1A36" w:rsidP="00444441">
            <w:pPr>
              <w:pStyle w:val="Heading4"/>
            </w:pPr>
            <w:r>
              <w:t>october 2019 – january 2024</w:t>
            </w:r>
            <w:r w:rsidR="00444441">
              <w:t xml:space="preserve"> </w:t>
            </w:r>
          </w:p>
          <w:p w14:paraId="1988E868" w14:textId="3CE6656B" w:rsidR="00092B58" w:rsidRPr="00ED71CF" w:rsidRDefault="00D3189A" w:rsidP="00444441">
            <w:pPr>
              <w:pStyle w:val="Heading5"/>
            </w:pPr>
            <w:r>
              <w:t xml:space="preserve">Teacher at The </w:t>
            </w:r>
            <w:r w:rsidR="00EE1A36">
              <w:t>Educators</w:t>
            </w:r>
          </w:p>
          <w:p w14:paraId="34489B26" w14:textId="750BB5C7" w:rsidR="00092B58" w:rsidRPr="00F079F2" w:rsidRDefault="00EE1A36" w:rsidP="00444441">
            <w:pPr>
              <w:pStyle w:val="Heading4"/>
            </w:pPr>
            <w:r>
              <w:t>february 2024 – september 2024</w:t>
            </w:r>
            <w:r w:rsidR="00444441">
              <w:t xml:space="preserve"> </w:t>
            </w:r>
          </w:p>
          <w:p w14:paraId="6074D193" w14:textId="3D0784AC" w:rsidR="00092B58" w:rsidRPr="00ED71CF" w:rsidRDefault="00D3189A" w:rsidP="00444441">
            <w:pPr>
              <w:pStyle w:val="Heading5"/>
            </w:pPr>
            <w:r>
              <w:t>CIT Teacher at</w:t>
            </w:r>
            <w:r w:rsidR="008411BA">
              <w:t xml:space="preserve"> </w:t>
            </w:r>
            <w:r w:rsidR="008411BA" w:rsidRPr="008411BA">
              <w:t xml:space="preserve">Young </w:t>
            </w:r>
            <w:r w:rsidR="008411BA">
              <w:t>W</w:t>
            </w:r>
            <w:r w:rsidR="008411BA" w:rsidRPr="008411BA">
              <w:t xml:space="preserve">elfare </w:t>
            </w:r>
            <w:r w:rsidR="008411BA">
              <w:t>A</w:t>
            </w:r>
            <w:r w:rsidR="008411BA" w:rsidRPr="008411BA">
              <w:t xml:space="preserve">ssociation </w:t>
            </w:r>
            <w:r w:rsidR="008411BA">
              <w:t>L</w:t>
            </w:r>
            <w:r w:rsidR="008411BA" w:rsidRPr="008411BA">
              <w:t>ieqabad</w:t>
            </w:r>
          </w:p>
          <w:p w14:paraId="7C98ED42" w14:textId="77777777" w:rsidR="00092B58" w:rsidRPr="00046661" w:rsidRDefault="00000000" w:rsidP="00C17861">
            <w:sdt>
              <w:sdtPr>
                <w:id w:val="751083531"/>
                <w:placeholder>
                  <w:docPart w:val="414CD295965740DD9EB622A14C6C0C76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="00092B58" w:rsidRPr="00F079F2" w14:paraId="18164C40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633804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0CD66C1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2EBEC14" w14:textId="77777777" w:rsidR="00092B58" w:rsidRPr="00300BC8" w:rsidRDefault="00000000" w:rsidP="00300BC8">
            <w:pPr>
              <w:pStyle w:val="Heading1"/>
            </w:pPr>
            <w:sdt>
              <w:sdtPr>
                <w:id w:val="1731808395"/>
                <w:placeholder>
                  <w:docPart w:val="F245813DF4E44E5B99D42D6100D1C36E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6FCC9FAB" w14:textId="77777777" w:rsidR="00092B58" w:rsidRPr="0091735B" w:rsidRDefault="00092B58" w:rsidP="00690E3F"/>
        </w:tc>
      </w:tr>
      <w:tr w:rsidR="00092B58" w:rsidRPr="00F079F2" w14:paraId="1C093508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2A77E0BC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3F5499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0414EFA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323AFD03" w14:textId="77777777" w:rsidR="00092B58" w:rsidRPr="0091735B" w:rsidRDefault="00092B58" w:rsidP="00690E3F"/>
        </w:tc>
      </w:tr>
      <w:tr w:rsidR="00092B58" w:rsidRPr="00F079F2" w14:paraId="46768777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28443EB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D25A40D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081376D2" w14:textId="2E756F37" w:rsidR="00092B58" w:rsidRPr="00FE71AD" w:rsidRDefault="00627326" w:rsidP="00690E3F">
            <w:r>
              <w:t>Inter from Khursheed Government Girls Collage</w:t>
            </w:r>
          </w:p>
          <w:p w14:paraId="6DC1FF92" w14:textId="3D0B0DF3" w:rsidR="00092B58" w:rsidRPr="00F079F2" w:rsidRDefault="00627326" w:rsidP="00C17861">
            <w:r>
              <w:t>B.A from Karachi University</w:t>
            </w:r>
          </w:p>
        </w:tc>
      </w:tr>
      <w:tr w:rsidR="00092B58" w:rsidRPr="00F079F2" w14:paraId="78C4D61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4C37AAC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E9FB09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1F468D50" w14:textId="77777777" w:rsidR="00092B58" w:rsidRPr="00300BC8" w:rsidRDefault="00000000" w:rsidP="00300BC8">
            <w:pPr>
              <w:pStyle w:val="Heading1"/>
            </w:pPr>
            <w:sdt>
              <w:sdtPr>
                <w:id w:val="-2024777448"/>
                <w:placeholder>
                  <w:docPart w:val="C82ABAD7180C43FC97E4316168E77BF6"/>
                </w:placeholder>
                <w:temporary/>
                <w:showingPlcHdr/>
                <w15:appearance w15:val="hidden"/>
              </w:sdtPr>
              <w:sdtContent>
                <w:r w:rsidR="00300BC8" w:rsidRPr="00F079F2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70A80496" w14:textId="77777777" w:rsidR="00092B58" w:rsidRPr="00F079F2" w:rsidRDefault="00092B58" w:rsidP="00690E3F"/>
        </w:tc>
      </w:tr>
      <w:tr w:rsidR="00092B58" w:rsidRPr="00F079F2" w14:paraId="00DB160F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32571ED5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346947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55B97C5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47E39515" w14:textId="77777777" w:rsidR="00092B58" w:rsidRPr="00F079F2" w:rsidRDefault="00092B58" w:rsidP="00690E3F"/>
        </w:tc>
      </w:tr>
      <w:tr w:rsidR="00092B58" w:rsidRPr="00F079F2" w14:paraId="70AFD488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6FE9DF3D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A26244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244B1D4D" w14:textId="77777777" w:rsidR="00092B58" w:rsidRPr="000573A9" w:rsidRDefault="00000000" w:rsidP="00C17861">
            <w:sdt>
              <w:sdtPr>
                <w:id w:val="1898552892"/>
                <w:placeholder>
                  <w:docPart w:val="6DE57F4CE1C44EF290CE847720461984"/>
                </w:placeholder>
                <w:temporary/>
                <w:showingPlcHdr/>
                <w15:appearance w15:val="hidden"/>
              </w:sdtPr>
              <w:sdtContent>
                <w:r w:rsidR="00C17861" w:rsidRPr="000573A9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="00092B58" w:rsidRPr="00F079F2" w14:paraId="0CAEE44A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4796323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FDD07C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D7F99B5" w14:textId="77777777" w:rsidR="00092B58" w:rsidRPr="00300BC8" w:rsidRDefault="00000000" w:rsidP="00300BC8">
            <w:pPr>
              <w:pStyle w:val="Heading1"/>
            </w:pPr>
            <w:sdt>
              <w:sdtPr>
                <w:id w:val="1013108874"/>
                <w:placeholder>
                  <w:docPart w:val="D0BB5654AB66497187256F855FA5CD66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633894BC" w14:textId="77777777" w:rsidR="00092B58" w:rsidRPr="00F079F2" w:rsidRDefault="00092B58" w:rsidP="00690E3F"/>
        </w:tc>
      </w:tr>
      <w:tr w:rsidR="00092B58" w:rsidRPr="00F079F2" w14:paraId="71D201C1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C78A541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B68753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6164DD0C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7581060C" w14:textId="77777777" w:rsidR="00092B58" w:rsidRPr="00F079F2" w:rsidRDefault="00092B58" w:rsidP="00690E3F"/>
        </w:tc>
      </w:tr>
      <w:tr w:rsidR="00092B58" w:rsidRPr="00F079F2" w14:paraId="10754BC8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09A2BA5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5892D6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0A9EFDA5" w14:textId="77777777" w:rsidR="00092B58" w:rsidRPr="00046661" w:rsidRDefault="00000000" w:rsidP="00C17861">
            <w:sdt>
              <w:sdtPr>
                <w:id w:val="-1979909835"/>
                <w:placeholder>
                  <w:docPart w:val="E1EC1EB56A9F4463A875D702F367F638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As a teacher</w:t>
                </w:r>
                <w:r w:rsidR="00A91465">
                  <w:t>,</w:t>
                </w:r>
                <w:r w:rsidR="00C17861"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="00092B58" w:rsidRPr="00F079F2" w14:paraId="72BAD73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7EE8EAE7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888A96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3DD806F9" w14:textId="77777777" w:rsidR="00092B58" w:rsidRPr="00300BC8" w:rsidRDefault="00000000" w:rsidP="00300BC8">
            <w:pPr>
              <w:pStyle w:val="Heading1"/>
            </w:pPr>
            <w:sdt>
              <w:sdtPr>
                <w:id w:val="-656231711"/>
                <w:placeholder>
                  <w:docPart w:val="1B4CCDAA65DE4AC08EAF63CECED352AD"/>
                </w:placeholder>
                <w:temporary/>
                <w:showingPlcHdr/>
                <w15:appearance w15:val="hidden"/>
              </w:sdtPr>
              <w:sdtContent>
                <w:r w:rsidR="00300BC8" w:rsidRPr="00ED71CF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23905287" w14:textId="77777777" w:rsidR="00092B58" w:rsidRPr="00F079F2" w:rsidRDefault="00092B58" w:rsidP="00690E3F"/>
        </w:tc>
      </w:tr>
      <w:tr w:rsidR="00092B58" w:rsidRPr="00F079F2" w14:paraId="56E79BC6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04E022F8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5AA357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0DD2315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53BB6391" w14:textId="77777777" w:rsidR="00092B58" w:rsidRPr="00F079F2" w:rsidRDefault="00092B58" w:rsidP="00690E3F"/>
        </w:tc>
      </w:tr>
      <w:tr w:rsidR="00092B58" w:rsidRPr="00F079F2" w14:paraId="6D55E088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0E4FDC91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8CD4DC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672E112D" w14:textId="77777777" w:rsidR="00092B58" w:rsidRPr="00F079F2" w:rsidRDefault="00000000" w:rsidP="00C17861">
            <w:sdt>
              <w:sdtPr>
                <w:id w:val="-303084970"/>
                <w:placeholder>
                  <w:docPart w:val="A3707579C25245168CBAB5736F4C7BB7"/>
                </w:placeholder>
                <w:temporary/>
                <w:showingPlcHdr/>
                <w15:appearance w15:val="hidden"/>
              </w:sdtPr>
              <w:sdtContent>
                <w:r w:rsidR="00C17861" w:rsidRPr="008E78A4">
                  <w:t>Available upon request.</w:t>
                </w:r>
              </w:sdtContent>
            </w:sdt>
          </w:p>
        </w:tc>
      </w:tr>
      <w:tr w:rsidR="007E19CB" w:rsidRPr="00F079F2" w14:paraId="054A1677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1293C4E9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49F5C9BA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7548CF6A" w14:textId="77777777" w:rsidR="007E19CB" w:rsidRDefault="007E19CB" w:rsidP="007E19CB"/>
        </w:tc>
      </w:tr>
    </w:tbl>
    <w:p w14:paraId="064C7793" w14:textId="77777777" w:rsidR="004954D6" w:rsidRPr="0006568A" w:rsidRDefault="004954D6" w:rsidP="007520D7"/>
    <w:sectPr w:rsidR="004954D6" w:rsidRPr="0006568A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E2E7" w14:textId="77777777" w:rsidR="00E218B4" w:rsidRDefault="00E218B4" w:rsidP="0085363C">
      <w:pPr>
        <w:spacing w:line="240" w:lineRule="auto"/>
      </w:pPr>
      <w:r>
        <w:separator/>
      </w:r>
    </w:p>
  </w:endnote>
  <w:endnote w:type="continuationSeparator" w:id="0">
    <w:p w14:paraId="6E857D7D" w14:textId="77777777" w:rsidR="00E218B4" w:rsidRDefault="00E218B4" w:rsidP="0085363C">
      <w:pPr>
        <w:spacing w:line="240" w:lineRule="auto"/>
      </w:pPr>
      <w:r>
        <w:continuationSeparator/>
      </w:r>
    </w:p>
  </w:endnote>
  <w:endnote w:type="continuationNotice" w:id="1">
    <w:p w14:paraId="40914349" w14:textId="77777777" w:rsidR="00E218B4" w:rsidRDefault="00E218B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F827693-7C9E-4D39-B9E6-1E5BE90CF9B0}"/>
    <w:embedBold r:id="rId2" w:fontKey="{17D04649-82E7-4FD7-BD82-F86F5595608C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9ABAB91-A134-4E1B-A28D-8BD1E21E6D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85C80583-31E7-42F4-818B-2B65E70C2FD2}"/>
    <w:embedBold r:id="rId5" w:fontKey="{1D94FA84-EF35-4983-A342-E4028652A074}"/>
    <w:embedItalic r:id="rId6" w:fontKey="{42D19310-0762-4C4F-843F-7C78A918DA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90E42C8-B107-42F4-BB06-1ECECA07A0E1}"/>
    <w:embedBold r:id="rId8" w:fontKey="{1C7552AB-7F24-4E28-9D85-0724FD44B2D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E2FF0A9-38D5-49F8-BE2A-CE693EACD4BD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B730C65B-A0F6-4C2B-9248-A3F397CDF332}"/>
    <w:embedBold r:id="rId11" w:fontKey="{983F604B-3F37-4849-A7B2-DC37BBCC7F0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3164F" w14:textId="77777777" w:rsidR="00E218B4" w:rsidRDefault="00E218B4" w:rsidP="0085363C">
      <w:pPr>
        <w:spacing w:line="240" w:lineRule="auto"/>
      </w:pPr>
      <w:r>
        <w:separator/>
      </w:r>
    </w:p>
  </w:footnote>
  <w:footnote w:type="continuationSeparator" w:id="0">
    <w:p w14:paraId="4BCC8FBB" w14:textId="77777777" w:rsidR="00E218B4" w:rsidRDefault="00E218B4" w:rsidP="0085363C">
      <w:pPr>
        <w:spacing w:line="240" w:lineRule="auto"/>
      </w:pPr>
      <w:r>
        <w:continuationSeparator/>
      </w:r>
    </w:p>
  </w:footnote>
  <w:footnote w:type="continuationNotice" w:id="1">
    <w:p w14:paraId="446F460D" w14:textId="77777777" w:rsidR="00E218B4" w:rsidRDefault="00E218B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proofState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9A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50A8F"/>
    <w:rsid w:val="00162D53"/>
    <w:rsid w:val="001727CA"/>
    <w:rsid w:val="00187D40"/>
    <w:rsid w:val="001B1A04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5C1C"/>
    <w:rsid w:val="00627326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411BA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85F8C"/>
    <w:rsid w:val="00B96634"/>
    <w:rsid w:val="00BA5002"/>
    <w:rsid w:val="00BB4261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CF57C0"/>
    <w:rsid w:val="00D16163"/>
    <w:rsid w:val="00D3189A"/>
    <w:rsid w:val="00D43F6D"/>
    <w:rsid w:val="00D821F0"/>
    <w:rsid w:val="00DA2E00"/>
    <w:rsid w:val="00DA443D"/>
    <w:rsid w:val="00DB3FAD"/>
    <w:rsid w:val="00DC4A6D"/>
    <w:rsid w:val="00DF0115"/>
    <w:rsid w:val="00E218B4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1A36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539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3189A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yyaz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C6CF8569A34E588515ECE11ADEF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F73EF-0FDF-4CE1-B836-BB818FB6C40F}"/>
      </w:docPartPr>
      <w:docPartBody>
        <w:p w:rsidR="00000000" w:rsidRDefault="00000000">
          <w:pPr>
            <w:pStyle w:val="44C6CF8569A34E588515ECE11ADEF360"/>
          </w:pPr>
          <w:r w:rsidRPr="00461532">
            <w:t>OBJECTIVE</w:t>
          </w:r>
        </w:p>
      </w:docPartBody>
    </w:docPart>
    <w:docPart>
      <w:docPartPr>
        <w:name w:val="213E44886E1B4F898906DAE38297A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4C0FC-E0E1-4DCB-AF97-485037D2A09E}"/>
      </w:docPartPr>
      <w:docPartBody>
        <w:p w:rsidR="00000000" w:rsidRDefault="00000000">
          <w:pPr>
            <w:pStyle w:val="213E44886E1B4F898906DAE38297A853"/>
          </w:pPr>
          <w:r w:rsidRPr="00495CDE">
            <w:t xml:space="preserve">My primary objective is to provide a safe and nurturing learning environment that encourages student growth and development. I aim to facilitate engaging and challenging instruction that fosters a </w:t>
          </w:r>
          <w:r w:rsidRPr="00495CDE">
            <w:t>love for learning, critical thinking, and problem-solving skills.</w:t>
          </w:r>
        </w:p>
      </w:docPartBody>
    </w:docPart>
    <w:docPart>
      <w:docPartPr>
        <w:name w:val="17B5C6A5998B40928981ECA5589ED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32286-FCC5-49A3-AE0C-E57171FD7F00}"/>
      </w:docPartPr>
      <w:docPartBody>
        <w:p w:rsidR="00000000" w:rsidRDefault="00000000">
          <w:pPr>
            <w:pStyle w:val="17B5C6A5998B40928981ECA5589EDCC0"/>
          </w:pPr>
          <w:r>
            <w:t>skills</w:t>
          </w:r>
        </w:p>
      </w:docPartBody>
    </w:docPart>
    <w:docPart>
      <w:docPartPr>
        <w:name w:val="9D5DA58F02BC4609B8DAB13A81A2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70C81-5B6B-48A5-B7D8-E12B8760467D}"/>
      </w:docPartPr>
      <w:docPartBody>
        <w:p w:rsidR="00000000" w:rsidRDefault="00000000">
          <w:pPr>
            <w:pStyle w:val="9D5DA58F02BC4609B8DAB13A81A2F249"/>
          </w:pPr>
          <w:r>
            <w:t>Communication</w:t>
          </w:r>
        </w:p>
      </w:docPartBody>
    </w:docPart>
    <w:docPart>
      <w:docPartPr>
        <w:name w:val="8E90133A9B8045AAA6EA5E614147B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EBF51-E5D1-4113-AA07-A47EB91B61B7}"/>
      </w:docPartPr>
      <w:docPartBody>
        <w:p w:rsidR="00000000" w:rsidRDefault="00000000">
          <w:pPr>
            <w:pStyle w:val="8E90133A9B8045AAA6EA5E614147B7E7"/>
          </w:pPr>
          <w:r>
            <w:t>Problem-solving</w:t>
          </w:r>
        </w:p>
      </w:docPartBody>
    </w:docPart>
    <w:docPart>
      <w:docPartPr>
        <w:name w:val="71A35F80DDFC440AB64162A976D98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A7A34-37D4-411C-9926-957ACFCE3B13}"/>
      </w:docPartPr>
      <w:docPartBody>
        <w:p w:rsidR="00000000" w:rsidRDefault="00000000">
          <w:pPr>
            <w:pStyle w:val="71A35F80DDFC440AB64162A976D9859A"/>
          </w:pPr>
          <w:r>
            <w:t>Time management</w:t>
          </w:r>
        </w:p>
      </w:docPartBody>
    </w:docPart>
    <w:docPart>
      <w:docPartPr>
        <w:name w:val="7A04C7903D1E41789BFC47D9B89DB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FCDC6-7D27-4763-8AA8-5F8169165CA5}"/>
      </w:docPartPr>
      <w:docPartBody>
        <w:p w:rsidR="00000000" w:rsidRDefault="00000000">
          <w:pPr>
            <w:pStyle w:val="7A04C7903D1E41789BFC47D9B89DB007"/>
          </w:pPr>
          <w:r>
            <w:t>Lesson planning</w:t>
          </w:r>
        </w:p>
      </w:docPartBody>
    </w:docPart>
    <w:docPart>
      <w:docPartPr>
        <w:name w:val="1425861918D4471A9AB16A70FA4A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C30AF-11BB-4243-9C89-8FB33CD0CF7C}"/>
      </w:docPartPr>
      <w:docPartBody>
        <w:p w:rsidR="00000000" w:rsidRDefault="00000000">
          <w:pPr>
            <w:pStyle w:val="1425861918D4471A9AB16A70FA4ABD97"/>
          </w:pPr>
          <w:r w:rsidRPr="00461532">
            <w:t>EMAIL</w:t>
          </w:r>
        </w:p>
      </w:docPartBody>
    </w:docPart>
    <w:docPart>
      <w:docPartPr>
        <w:name w:val="41E87BE7DD2348EF8E9408B963F9C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3A406-4150-40AC-A7CD-B9FF04DF2FA0}"/>
      </w:docPartPr>
      <w:docPartBody>
        <w:p w:rsidR="00000000" w:rsidRDefault="00000000">
          <w:pPr>
            <w:pStyle w:val="41E87BE7DD2348EF8E9408B963F9C9FC"/>
          </w:pPr>
          <w:r>
            <w:t>EXPERIENCE</w:t>
          </w:r>
        </w:p>
      </w:docPartBody>
    </w:docPart>
    <w:docPart>
      <w:docPartPr>
        <w:name w:val="414CD295965740DD9EB622A14C6C0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D6DF1-1359-4E0A-BEE3-011B4F4FCF32}"/>
      </w:docPartPr>
      <w:docPartBody>
        <w:p w:rsidR="00000000" w:rsidRDefault="00000000">
          <w:pPr>
            <w:pStyle w:val="414CD295965740DD9EB622A14C6C0C76"/>
          </w:pPr>
          <w:r w:rsidRPr="00046661">
            <w:t xml:space="preserve">Key responsibilities: planning and delivering effective instruction across various subjects and grade levels, assessing and </w:t>
          </w:r>
          <w:r w:rsidRPr="00046661">
            <w:t>monitoring student progress, and providing individualized support and intervention as needed.</w:t>
          </w:r>
        </w:p>
      </w:docPartBody>
    </w:docPart>
    <w:docPart>
      <w:docPartPr>
        <w:name w:val="F245813DF4E44E5B99D42D6100D1C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D7667-32C7-4BA8-9527-77D66B93CF30}"/>
      </w:docPartPr>
      <w:docPartBody>
        <w:p w:rsidR="00000000" w:rsidRDefault="00000000">
          <w:pPr>
            <w:pStyle w:val="F245813DF4E44E5B99D42D6100D1C36E"/>
          </w:pPr>
          <w:r>
            <w:t>EDUCATION</w:t>
          </w:r>
        </w:p>
      </w:docPartBody>
    </w:docPart>
    <w:docPart>
      <w:docPartPr>
        <w:name w:val="C82ABAD7180C43FC97E4316168E77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A958C-27CF-424F-A62C-DBD2A8D2FAB0}"/>
      </w:docPartPr>
      <w:docPartBody>
        <w:p w:rsidR="00000000" w:rsidRDefault="00000000">
          <w:pPr>
            <w:pStyle w:val="C82ABAD7180C43FC97E4316168E77BF6"/>
          </w:pPr>
          <w:r w:rsidRPr="00F079F2">
            <w:t>COMMUNICATION</w:t>
          </w:r>
        </w:p>
      </w:docPartBody>
    </w:docPart>
    <w:docPart>
      <w:docPartPr>
        <w:name w:val="6DE57F4CE1C44EF290CE847720461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65B3E-B980-4777-9201-4F6A0859462D}"/>
      </w:docPartPr>
      <w:docPartBody>
        <w:p w:rsidR="00000000" w:rsidRDefault="00000000">
          <w:pPr>
            <w:pStyle w:val="6DE57F4CE1C44EF290CE847720461984"/>
          </w:pPr>
          <w:r w:rsidRPr="000573A9">
            <w:t xml:space="preserve">Collaborating with </w:t>
          </w:r>
          <w:r w:rsidRPr="000573A9">
            <w:t>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D0BB5654AB66497187256F855FA5C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A7B8-E6E2-40EE-9E6D-2D632C079148}"/>
      </w:docPartPr>
      <w:docPartBody>
        <w:p w:rsidR="00000000" w:rsidRDefault="00000000">
          <w:pPr>
            <w:pStyle w:val="D0BB5654AB66497187256F855FA5CD66"/>
          </w:pPr>
          <w:r w:rsidRPr="00690E3F">
            <w:t>LEADERSHIP</w:t>
          </w:r>
        </w:p>
      </w:docPartBody>
    </w:docPart>
    <w:docPart>
      <w:docPartPr>
        <w:name w:val="E1EC1EB56A9F4463A875D702F367F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A9A4A-6BBC-402F-864C-BE56457017ED}"/>
      </w:docPartPr>
      <w:docPartBody>
        <w:p w:rsidR="00000000" w:rsidRDefault="00000000">
          <w:pPr>
            <w:pStyle w:val="E1EC1EB56A9F4463A875D702F367F638"/>
          </w:pPr>
          <w:r w:rsidRPr="00046661">
            <w:t>As a teacher</w:t>
          </w:r>
          <w:r>
            <w:t>,</w:t>
          </w:r>
          <w:r w:rsidRPr="00046661">
            <w:t xml:space="preserve"> I maintain a positive classroom environment that promotes student engagement, behavior management, and social-emotional development.</w:t>
          </w:r>
        </w:p>
      </w:docPartBody>
    </w:docPart>
    <w:docPart>
      <w:docPartPr>
        <w:name w:val="1B4CCDAA65DE4AC08EAF63CECED35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0E41D-5461-4388-AB98-CA2B127D5B00}"/>
      </w:docPartPr>
      <w:docPartBody>
        <w:p w:rsidR="00000000" w:rsidRDefault="00000000">
          <w:pPr>
            <w:pStyle w:val="1B4CCDAA65DE4AC08EAF63CECED352AD"/>
          </w:pPr>
          <w:r w:rsidRPr="00ED71CF">
            <w:t>REFERENCES</w:t>
          </w:r>
        </w:p>
      </w:docPartBody>
    </w:docPart>
    <w:docPart>
      <w:docPartPr>
        <w:name w:val="A3707579C25245168CBAB5736F4C7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2F440-6A0B-4EE4-8B4A-F4B62A5E0485}"/>
      </w:docPartPr>
      <w:docPartBody>
        <w:p w:rsidR="00000000" w:rsidRDefault="00000000">
          <w:pPr>
            <w:pStyle w:val="A3707579C25245168CBAB5736F4C7BB7"/>
          </w:pPr>
          <w:r w:rsidRPr="008E78A4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EC"/>
    <w:rsid w:val="00725532"/>
    <w:rsid w:val="00A10FEC"/>
    <w:rsid w:val="00BB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10FEC"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6C2291FE648B8A95F1571615651E0">
    <w:name w:val="8036C2291FE648B8A95F1571615651E0"/>
  </w:style>
  <w:style w:type="paragraph" w:customStyle="1" w:styleId="44C6CF8569A34E588515ECE11ADEF360">
    <w:name w:val="44C6CF8569A34E588515ECE11ADEF360"/>
  </w:style>
  <w:style w:type="paragraph" w:customStyle="1" w:styleId="213E44886E1B4F898906DAE38297A853">
    <w:name w:val="213E44886E1B4F898906DAE38297A853"/>
  </w:style>
  <w:style w:type="paragraph" w:customStyle="1" w:styleId="17B5C6A5998B40928981ECA5589EDCC0">
    <w:name w:val="17B5C6A5998B40928981ECA5589EDCC0"/>
  </w:style>
  <w:style w:type="paragraph" w:customStyle="1" w:styleId="9D5DA58F02BC4609B8DAB13A81A2F249">
    <w:name w:val="9D5DA58F02BC4609B8DAB13A81A2F249"/>
  </w:style>
  <w:style w:type="paragraph" w:customStyle="1" w:styleId="8E90133A9B8045AAA6EA5E614147B7E7">
    <w:name w:val="8E90133A9B8045AAA6EA5E614147B7E7"/>
  </w:style>
  <w:style w:type="paragraph" w:customStyle="1" w:styleId="FC93CBF8843A44F580B6E324B12E04EE">
    <w:name w:val="FC93CBF8843A44F580B6E324B12E04EE"/>
  </w:style>
  <w:style w:type="paragraph" w:customStyle="1" w:styleId="71A35F80DDFC440AB64162A976D9859A">
    <w:name w:val="71A35F80DDFC440AB64162A976D9859A"/>
  </w:style>
  <w:style w:type="paragraph" w:customStyle="1" w:styleId="7A04C7903D1E41789BFC47D9B89DB007">
    <w:name w:val="7A04C7903D1E41789BFC47D9B89DB007"/>
  </w:style>
  <w:style w:type="paragraph" w:customStyle="1" w:styleId="749DBCAF119B42F29A8BA18B94FD8A00">
    <w:name w:val="749DBCAF119B42F29A8BA18B94FD8A00"/>
  </w:style>
  <w:style w:type="paragraph" w:customStyle="1" w:styleId="4B36C0DA36E84F80A0D48DF3DED7BDF7">
    <w:name w:val="4B36C0DA36E84F80A0D48DF3DED7BDF7"/>
  </w:style>
  <w:style w:type="paragraph" w:customStyle="1" w:styleId="4E65EB7875AF4C4F911415732A629728">
    <w:name w:val="4E65EB7875AF4C4F911415732A629728"/>
  </w:style>
  <w:style w:type="paragraph" w:customStyle="1" w:styleId="487330FE827843D0B03F1CAF0B8BD121">
    <w:name w:val="487330FE827843D0B03F1CAF0B8BD121"/>
  </w:style>
  <w:style w:type="paragraph" w:customStyle="1" w:styleId="6EC0418FB8B6420AB179B543378CABB8">
    <w:name w:val="6EC0418FB8B6420AB179B543378CABB8"/>
  </w:style>
  <w:style w:type="paragraph" w:customStyle="1" w:styleId="4FE1F8A197CB48FD896BE92FB1686451">
    <w:name w:val="4FE1F8A197CB48FD896BE92FB1686451"/>
  </w:style>
  <w:style w:type="paragraph" w:customStyle="1" w:styleId="1425861918D4471A9AB16A70FA4ABD97">
    <w:name w:val="1425861918D4471A9AB16A70FA4ABD97"/>
  </w:style>
  <w:style w:type="paragraph" w:customStyle="1" w:styleId="84DB2B215C664AF1A94BCBC03632BACF">
    <w:name w:val="84DB2B215C664AF1A94BCBC03632BACF"/>
  </w:style>
  <w:style w:type="character" w:customStyle="1" w:styleId="Heading1Char">
    <w:name w:val="Heading 1 Char"/>
    <w:basedOn w:val="DefaultParagraphFont"/>
    <w:link w:val="Heading1"/>
    <w:uiPriority w:val="1"/>
    <w:rsid w:val="00A10FEC"/>
    <w:rPr>
      <w:rFonts w:asciiTheme="majorHAnsi" w:eastAsiaTheme="minorHAnsi" w:hAnsiTheme="majorHAnsi"/>
      <w:b/>
      <w:caps/>
      <w:color w:val="4472C4" w:themeColor="accent1"/>
      <w:kern w:val="0"/>
      <w:sz w:val="28"/>
      <w:szCs w:val="28"/>
      <w14:ligatures w14:val="none"/>
    </w:rPr>
  </w:style>
  <w:style w:type="paragraph" w:customStyle="1" w:styleId="F822B368D4D24A1593AD7048CFA3EE56">
    <w:name w:val="F822B368D4D24A1593AD7048CFA3EE56"/>
  </w:style>
  <w:style w:type="paragraph" w:customStyle="1" w:styleId="E01FE7F28FE0413B942FF4065762FD03">
    <w:name w:val="E01FE7F28FE0413B942FF4065762FD03"/>
  </w:style>
  <w:style w:type="paragraph" w:customStyle="1" w:styleId="41E87BE7DD2348EF8E9408B963F9C9FC">
    <w:name w:val="41E87BE7DD2348EF8E9408B963F9C9FC"/>
  </w:style>
  <w:style w:type="paragraph" w:customStyle="1" w:styleId="4B2C0DAC6BE44B5AB9218649D8346530">
    <w:name w:val="4B2C0DAC6BE44B5AB9218649D8346530"/>
  </w:style>
  <w:style w:type="paragraph" w:customStyle="1" w:styleId="166E3ADE327E4351B98BD55D56C9B75A">
    <w:name w:val="166E3ADE327E4351B98BD55D56C9B75A"/>
  </w:style>
  <w:style w:type="paragraph" w:customStyle="1" w:styleId="E28A5E181B6E4B1991DA0C2CC5545DF2">
    <w:name w:val="E28A5E181B6E4B1991DA0C2CC5545DF2"/>
  </w:style>
  <w:style w:type="paragraph" w:customStyle="1" w:styleId="330B0B9B6B1F447CB102F5CB7193887B">
    <w:name w:val="330B0B9B6B1F447CB102F5CB7193887B"/>
  </w:style>
  <w:style w:type="paragraph" w:customStyle="1" w:styleId="C5443BE97600429AA6F701EE81D1EF2E">
    <w:name w:val="C5443BE97600429AA6F701EE81D1EF2E"/>
  </w:style>
  <w:style w:type="paragraph" w:customStyle="1" w:styleId="506F07FA6E1B489B814910D682BFEB03">
    <w:name w:val="506F07FA6E1B489B814910D682BFEB03"/>
  </w:style>
  <w:style w:type="paragraph" w:customStyle="1" w:styleId="414CD295965740DD9EB622A14C6C0C76">
    <w:name w:val="414CD295965740DD9EB622A14C6C0C76"/>
  </w:style>
  <w:style w:type="paragraph" w:customStyle="1" w:styleId="F245813DF4E44E5B99D42D6100D1C36E">
    <w:name w:val="F245813DF4E44E5B99D42D6100D1C36E"/>
  </w:style>
  <w:style w:type="paragraph" w:customStyle="1" w:styleId="2ED50B2754104EFA8455A2D0873FB448">
    <w:name w:val="2ED50B2754104EFA8455A2D0873FB448"/>
  </w:style>
  <w:style w:type="paragraph" w:customStyle="1" w:styleId="1CCC38E6EC2E4F65AB585F6BF3389D70">
    <w:name w:val="1CCC38E6EC2E4F65AB585F6BF3389D70"/>
  </w:style>
  <w:style w:type="paragraph" w:customStyle="1" w:styleId="C82ABAD7180C43FC97E4316168E77BF6">
    <w:name w:val="C82ABAD7180C43FC97E4316168E77BF6"/>
  </w:style>
  <w:style w:type="paragraph" w:customStyle="1" w:styleId="6DE57F4CE1C44EF290CE847720461984">
    <w:name w:val="6DE57F4CE1C44EF290CE847720461984"/>
  </w:style>
  <w:style w:type="paragraph" w:customStyle="1" w:styleId="D0BB5654AB66497187256F855FA5CD66">
    <w:name w:val="D0BB5654AB66497187256F855FA5CD66"/>
  </w:style>
  <w:style w:type="paragraph" w:customStyle="1" w:styleId="E1EC1EB56A9F4463A875D702F367F638">
    <w:name w:val="E1EC1EB56A9F4463A875D702F367F638"/>
  </w:style>
  <w:style w:type="paragraph" w:customStyle="1" w:styleId="1B4CCDAA65DE4AC08EAF63CECED352AD">
    <w:name w:val="1B4CCDAA65DE4AC08EAF63CECED352AD"/>
  </w:style>
  <w:style w:type="paragraph" w:customStyle="1" w:styleId="A3707579C25245168CBAB5736F4C7BB7">
    <w:name w:val="A3707579C25245168CBAB5736F4C7BB7"/>
  </w:style>
  <w:style w:type="paragraph" w:customStyle="1" w:styleId="F8187E0B625240CBBE21256E8A5977F7">
    <w:name w:val="F8187E0B625240CBBE21256E8A5977F7"/>
    <w:rsid w:val="00A10FEC"/>
  </w:style>
  <w:style w:type="paragraph" w:customStyle="1" w:styleId="D1EDADED05CA4A8F99F0B6C31D055AB8">
    <w:name w:val="D1EDADED05CA4A8F99F0B6C31D055AB8"/>
    <w:rsid w:val="00A10F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2025-01-30T05:26:00Z</dcterms:created>
  <dcterms:modified xsi:type="dcterms:W3CDTF">2025-01-30T09:49:00Z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